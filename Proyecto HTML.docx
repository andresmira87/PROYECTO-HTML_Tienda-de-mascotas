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0E9" w:rsidRPr="00EE0BFE" w:rsidRDefault="00EE0BFE" w:rsidP="00F14AA8">
      <w:pPr>
        <w:pStyle w:val="Subttulo"/>
        <w:ind w:left="-142"/>
        <w:jc w:val="both"/>
        <w:rPr>
          <w:rFonts w:cstheme="majorHAnsi"/>
          <w:noProof/>
          <w:sz w:val="56"/>
        </w:rPr>
      </w:pPr>
      <w:r w:rsidRPr="00EE0BFE">
        <w:rPr>
          <w:rFonts w:cstheme="majorHAnsi"/>
          <w:noProof/>
          <w:sz w:val="56"/>
        </w:rPr>
        <w:t>Html</w:t>
      </w:r>
    </w:p>
    <w:p w:rsidR="009853E9" w:rsidRPr="00EE0BFE" w:rsidRDefault="009853E9" w:rsidP="00F14AA8">
      <w:pPr>
        <w:ind w:left="-142"/>
        <w:jc w:val="both"/>
        <w:rPr>
          <w:rFonts w:asciiTheme="majorHAnsi" w:hAnsiTheme="majorHAnsi" w:cstheme="majorHAnsi"/>
          <w:noProof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EE0BFE" w:rsidTr="00BF457D">
        <w:tc>
          <w:tcPr>
            <w:tcW w:w="5310" w:type="dxa"/>
          </w:tcPr>
          <w:p w:rsidR="00B61F85" w:rsidRPr="00EE0BFE" w:rsidRDefault="00B61F85" w:rsidP="00F14AA8">
            <w:pPr>
              <w:ind w:left="-142"/>
              <w:jc w:val="both"/>
              <w:rPr>
                <w:rFonts w:asciiTheme="majorHAnsi" w:hAnsiTheme="majorHAnsi" w:cstheme="majorHAnsi"/>
                <w:noProof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:rsidR="00B61F85" w:rsidRPr="00EE0BFE" w:rsidRDefault="00B61F85" w:rsidP="00F14AA8">
            <w:pPr>
              <w:ind w:left="-142"/>
              <w:jc w:val="both"/>
              <w:rPr>
                <w:rFonts w:asciiTheme="majorHAnsi" w:hAnsiTheme="majorHAnsi" w:cstheme="majorHAnsi"/>
                <w:noProof/>
              </w:rPr>
            </w:pPr>
          </w:p>
        </w:tc>
      </w:tr>
    </w:tbl>
    <w:p w:rsidR="00BB0758" w:rsidRDefault="00BB0758" w:rsidP="00BB0758">
      <w:pPr>
        <w:pStyle w:val="Ttulo1"/>
        <w:spacing w:line="192" w:lineRule="auto"/>
        <w:ind w:left="-142"/>
        <w:jc w:val="both"/>
        <w:rPr>
          <w:rFonts w:cstheme="majorHAnsi"/>
          <w:noProof/>
          <w:lang w:bidi="es-ES"/>
        </w:rPr>
      </w:pPr>
      <w:r>
        <w:rPr>
          <w:rFonts w:cstheme="majorHAnsi"/>
          <w:noProof/>
          <w:lang w:bidi="es-ES"/>
        </w:rPr>
        <w:t xml:space="preserve">Proyecto </w:t>
      </w:r>
    </w:p>
    <w:p w:rsidR="00BB0758" w:rsidRDefault="00BB0758" w:rsidP="00BB0758">
      <w:pPr>
        <w:rPr>
          <w:lang w:bidi="es-ES"/>
        </w:rPr>
      </w:pPr>
    </w:p>
    <w:p w:rsidR="000B5AE8" w:rsidRPr="000B5AE8" w:rsidRDefault="000B5AE8" w:rsidP="00BB0758">
      <w:pPr>
        <w:spacing w:before="240" w:after="240" w:line="240" w:lineRule="auto"/>
        <w:ind w:left="360"/>
        <w:rPr>
          <w:rFonts w:asciiTheme="majorHAnsi" w:eastAsia="Times New Roman" w:hAnsiTheme="majorHAnsi" w:cstheme="majorHAnsi"/>
          <w:color w:val="000000"/>
        </w:rPr>
      </w:pPr>
      <w:r>
        <w:rPr>
          <w:rFonts w:ascii="Arial" w:eastAsia="Times New Roman" w:hAnsi="Arial" w:cs="Arial"/>
          <w:color w:val="000000"/>
        </w:rPr>
        <w:t>1</w:t>
      </w:r>
      <w:r w:rsidRPr="000B5AE8">
        <w:rPr>
          <w:rFonts w:asciiTheme="majorHAnsi" w:eastAsia="Times New Roman" w:hAnsiTheme="majorHAnsi" w:cstheme="majorHAnsi"/>
          <w:color w:val="000000"/>
        </w:rPr>
        <w:t>.. Diseñar un</w:t>
      </w:r>
      <w:r>
        <w:rPr>
          <w:rFonts w:asciiTheme="majorHAnsi" w:eastAsia="Times New Roman" w:hAnsiTheme="majorHAnsi" w:cstheme="majorHAnsi"/>
          <w:color w:val="000000"/>
        </w:rPr>
        <w:t xml:space="preserve"> Sitio Web las para una tienda de mascotas, teniendo en cuenta</w:t>
      </w:r>
    </w:p>
    <w:p w:rsidR="00BB0758" w:rsidRPr="00BB0758" w:rsidRDefault="00BB0758" w:rsidP="00BB0758">
      <w:pPr>
        <w:spacing w:before="240" w:after="240" w:line="24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BB0758">
        <w:rPr>
          <w:rFonts w:asciiTheme="majorHAnsi" w:eastAsia="Times New Roman" w:hAnsiTheme="majorHAnsi" w:cstheme="majorHAnsi"/>
          <w:b/>
          <w:bCs/>
          <w:color w:val="000000"/>
        </w:rPr>
        <w:t>trabaje con nosotros</w:t>
      </w:r>
      <w:r w:rsidRPr="00BB0758">
        <w:rPr>
          <w:rFonts w:asciiTheme="majorHAnsi" w:eastAsia="Times New Roman" w:hAnsiTheme="majorHAnsi" w:cstheme="majorHAnsi"/>
          <w:color w:val="000000"/>
        </w:rPr>
        <w:t>. Datos principales del interesado.</w:t>
      </w:r>
    </w:p>
    <w:p w:rsidR="00BB0758" w:rsidRDefault="000B5AE8" w:rsidP="00BB0758">
      <w:pPr>
        <w:spacing w:before="240" w:after="240" w:line="240" w:lineRule="auto"/>
        <w:ind w:left="360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b/>
          <w:bCs/>
          <w:color w:val="000000"/>
        </w:rPr>
        <w:t>C</w:t>
      </w:r>
      <w:r w:rsidR="00BB0758" w:rsidRPr="00BB0758">
        <w:rPr>
          <w:rFonts w:asciiTheme="majorHAnsi" w:eastAsia="Times New Roman" w:hAnsiTheme="majorHAnsi" w:cstheme="majorHAnsi"/>
          <w:b/>
          <w:bCs/>
          <w:color w:val="000000"/>
        </w:rPr>
        <w:t>ontacto</w:t>
      </w:r>
      <w:r w:rsidR="00BB0758" w:rsidRPr="00BB0758">
        <w:rPr>
          <w:rFonts w:asciiTheme="majorHAnsi" w:eastAsia="Times New Roman" w:hAnsiTheme="majorHAnsi" w:cstheme="majorHAnsi"/>
          <w:color w:val="000000"/>
        </w:rPr>
        <w:t>.</w:t>
      </w:r>
    </w:p>
    <w:p w:rsidR="000B5AE8" w:rsidRDefault="000B5AE8" w:rsidP="00BB0758">
      <w:pPr>
        <w:spacing w:before="240" w:after="240" w:line="24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b/>
          <w:bCs/>
          <w:color w:val="000000"/>
        </w:rPr>
        <w:t>Productos</w:t>
      </w:r>
    </w:p>
    <w:p w:rsidR="000B5AE8" w:rsidRDefault="000B5AE8" w:rsidP="00BB0758">
      <w:pPr>
        <w:spacing w:before="240" w:after="240" w:line="240" w:lineRule="auto"/>
        <w:ind w:left="360"/>
        <w:rPr>
          <w:rFonts w:asciiTheme="majorHAnsi" w:eastAsia="Times New Roman" w:hAnsiTheme="majorHAnsi" w:cstheme="majorHAnsi"/>
          <w:b/>
          <w:bCs/>
          <w:color w:val="000000"/>
        </w:rPr>
      </w:pPr>
      <w:r w:rsidRPr="000B5AE8">
        <w:rPr>
          <w:rFonts w:asciiTheme="majorHAnsi" w:eastAsia="Times New Roman" w:hAnsiTheme="majorHAnsi" w:cstheme="majorHAnsi"/>
          <w:b/>
          <w:bCs/>
          <w:color w:val="000000"/>
        </w:rPr>
        <w:t>Servicios</w:t>
      </w:r>
    </w:p>
    <w:p w:rsidR="000B5AE8" w:rsidRDefault="000B5AE8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  <w:r w:rsidRPr="000B5AE8">
        <w:rPr>
          <w:rFonts w:asciiTheme="majorHAnsi" w:eastAsia="Times New Roman" w:hAnsiTheme="majorHAnsi" w:cstheme="majorHAnsi"/>
          <w:bCs/>
          <w:color w:val="000000"/>
        </w:rPr>
        <w:t>Comprimir los archivos, y subirlos a la plataforma</w:t>
      </w:r>
      <w:r>
        <w:rPr>
          <w:rFonts w:asciiTheme="majorHAnsi" w:eastAsia="Times New Roman" w:hAnsiTheme="majorHAnsi" w:cstheme="majorHAnsi"/>
          <w:bCs/>
          <w:color w:val="000000"/>
        </w:rPr>
        <w:t>.</w:t>
      </w: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</w:rPr>
      </w:pPr>
    </w:p>
    <w:p w:rsidR="00A52232" w:rsidRP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bCs/>
          <w:color w:val="000000"/>
          <w:lang w:val="en-US"/>
        </w:rPr>
      </w:pPr>
      <w:r w:rsidRPr="00A52232">
        <w:rPr>
          <w:rFonts w:asciiTheme="majorHAnsi" w:eastAsia="Times New Roman" w:hAnsiTheme="majorHAnsi" w:cstheme="majorHAnsi"/>
          <w:bCs/>
          <w:color w:val="000000"/>
          <w:lang w:val="en-US"/>
        </w:rPr>
        <w:lastRenderedPageBreak/>
        <w:t>Index.html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TIENDA DE MASCOTAS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"https://kit.fontawesome.com/6a098a310c.js"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"CSS/estilos.css"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"width=device-width, user-scalable=no, initial-scale=1.0,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maximun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-scale=1.0"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header-menu--&gt;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"header-content"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"show-menu"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Inicio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"servicios.html"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"producto.html"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menu-selected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"trabajeconnosotros.html"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Trabaje Con Nosotros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icon-menu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fa-bars"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"container-all"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"move-content"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portada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"container-cover"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"container-info-cover"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Quienes Somos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la tienda online más completa para mascotas creada por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pet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lovers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para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pet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lovers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! Somos la tienda en línea de mascotas con mayor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           variedad de productos y servicios a domicilio en Colombia, contamos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           con más de 4.000 productos (alimentos, dietas naturales, snacks,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           medicinas, higiene y accesorios) y más de 17 servicios como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(medicina veterinaria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prepagada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, veterinario a domicilio,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vacunación, baños, funeraria, entrenador,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gaticuidadores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,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           información de colegios, fundaciones, entre otros.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footer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 - pie de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pagina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"IMG/logoperro.jpg"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facebook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instagram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"fa-brands fa-twitter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Copyright 2022C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ANDRES FELIPE MIRA PINEDA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CC: 1152224678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noviembre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2022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/script.js"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P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A52232">
        <w:rPr>
          <w:rFonts w:asciiTheme="majorHAnsi" w:eastAsia="Times New Roman" w:hAnsiTheme="majorHAnsi" w:cstheme="majorHAnsi"/>
          <w:sz w:val="24"/>
          <w:szCs w:val="24"/>
          <w:lang w:val="en-US"/>
        </w:rPr>
        <w:lastRenderedPageBreak/>
        <w:t>Servicios.html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SERVICIOS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"https://kit.fontawesome.com/6a098a310c.js"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"CSS/estilos.css"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"width=device-width, user-scalable=no, initial-scale=1.0,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maximun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-scale=1.0"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"header-content"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"show-menu"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Inicio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"servicios.html"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"producto.html"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menu-selected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"trabajeconnosotros.html"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Trabaje Con Nosotros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icon-menu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fa-bars"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"container-all"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"move-content"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portada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"container-cover-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"container-info-cover-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"container-content-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Nuevas aventuras para tu peludo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"box-container-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"./IMG/SERVICIO1.png"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Restaurante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Pet Friend"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Restaurante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Pet Friend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"./IMG/SERVICIO2.png"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Guarderia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Guarderia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"./IMG/SERVICIO3.png"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-servicios"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"Cuidado de gatos"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Cuidado de gatos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"./IMG/SERVICIO4.png"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-servicios"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"Entrenado canino"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Entrenado canino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"./IMG/SERVICIO5.png"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-servicios"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"Entrenador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Entrenador Virtual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                                                         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&lt;p &gt;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Restaurante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Pet Friend&lt;/p&gt;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&lt;p &gt;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Guarderia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&lt;/p&gt;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                    &lt;p &gt;Cuidado de gatos&lt;/p&gt;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                    &lt;p &gt;Entrenado canino&lt;/p&gt;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                    &lt;p &gt;Entrenador Virtual&lt;/p&gt;--&gt;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Tu peludo merece lo mejor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     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lastRenderedPageBreak/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"box-container-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                     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"./IMG/SERVICIO6.png"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"Video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Consulta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veterinaria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Video Consulta veterinaria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Ayuda a los peludos desamparados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"box-container-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"./IMG/SERVICIO7.png"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Adopcion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Adopcion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Otros servicios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"box-container-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"./IMG/SERVICIO8.png"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Estudio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Foto Estudio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"./IMG/SERVICIO9.png"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Transporte"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Transporte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"./IMG/SERVICIO10.png"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"Prevision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Exequial"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Prevision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Exequial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footer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 - pie de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pagina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"IMG/logoperro.jpg"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facebook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instagram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"fa-brands fa-twitter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Copyright 2022C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ANDRES FELIPE MIRA PINEDA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CC: 1152224678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noviembre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2022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P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A52232">
        <w:rPr>
          <w:rFonts w:asciiTheme="majorHAnsi" w:eastAsia="Times New Roman" w:hAnsiTheme="majorHAnsi" w:cstheme="majorHAnsi"/>
          <w:sz w:val="24"/>
          <w:szCs w:val="24"/>
          <w:lang w:val="en-US"/>
        </w:rPr>
        <w:lastRenderedPageBreak/>
        <w:t>Producto.html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PRODUCTOS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"https://kit.fontawesome.com/6a098a310c.js"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"CSS/estilos.css"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"width=device-width, user-scalable=no, initial-scale=1.0,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maximun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-scale=1.0"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"header-content"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"show-menu"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Inicio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"servicios.html"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"producto.html"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menu-selected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"trabajeconnosotros.html"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Trabaje Con Nosotros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icon-menu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fa-bars"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"container-all"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"move-content"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portada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"container-cover-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"container-info-cover-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Productos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lastRenderedPageBreak/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"container-content-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Alimentacion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"box-container-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"./IMG/producto1.jpg"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Restaurante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Pet Friend"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Equilibrio - Razas Pequeñas Adulto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83.400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"./IMG/producto2.jpg"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Guarderia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Guaumor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- Cachorros Razas Medianas Y Grandes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23.400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"./IMG/producto3.jpg"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-productos"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"Cuidado de gatos"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Besties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- Alimento Perros Cachorros Sabor Carne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24.100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"./IMG/producto4.jpg"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-productos"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"Entrenado canino"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Nutrique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- Perro Cachorro Talla Grande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89.200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"./IMG/producto5.jpg"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-productos"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"Entrenador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Ganador Premium - Cachorro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Precio:$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39.400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"./IMG/producto6.jpg"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-productos"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"Entrenador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Salvaje Dieta Horneada Natural Carne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Precio:$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3.400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lastRenderedPageBreak/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                                                             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Medicamentos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"box-container-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"./IMG/producto7.jpg"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Entrenador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Heel -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Zeel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Ampollas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ad us. 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vet.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31.200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"./IMG/producto8.jpg"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Entrenador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CanAmor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Spray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Antipulgas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27.200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"./IMG/producto9.jpg"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-productos"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title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"Entrenador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Apoquel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- Tratamiento Dermatológico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148.400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"./IMG/producto10.jpg"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Entrenador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Carval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Aciflux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Suspensión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25.000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"./IMG/producto11.jpg"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Entrenador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Laboratorios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Zoo - Alfa 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3.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13.400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"./IMG/producto12.jpg"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Entrenador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Virtual"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Euroetika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Fitovete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:$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43.400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     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footer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 - pie de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pagina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"IMG/logoperro.jpg"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facebook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instagram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"fa-brands fa-twitter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Copyright 2022C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ANDRES FELIPE MIRA PINEDA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CC: 1152224678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noviembre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2022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P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A52232">
        <w:rPr>
          <w:rFonts w:asciiTheme="majorHAnsi" w:eastAsia="Times New Roman" w:hAnsiTheme="majorHAnsi" w:cstheme="majorHAnsi"/>
          <w:sz w:val="24"/>
          <w:szCs w:val="24"/>
          <w:lang w:val="en-US"/>
        </w:rPr>
        <w:lastRenderedPageBreak/>
        <w:t>Contacto.html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CONTACTO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"https://kit.fontawesome.com/6a098a310c.js"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"CSS/estilos.css"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"width=device-width, user-scalable=no, initial-scale=1.0,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maximun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-scale=1.0"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"header-content"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"show-menu"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Inicio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"servicios.html"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"producto.html"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menu-selected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"trabajeconnosotros.html"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Trabaje Con Nosotros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icon-menu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fa-bars"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"container-all"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"move-content"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portada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"container-cover-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"container-info-cover-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CONTACTO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"container-content-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"box-container-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Tel:3117892781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email: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"petshop@gmail.com"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petshop@gmail.com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Carrera 56 Numero 105- 10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int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101,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Medellin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, Colombia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link: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"www.petshop.com"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www.petshop.com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   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article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               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footer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 - pie de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pagina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"IMG/logoperro.jpg"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facebook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instagram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"fa-brands fa-twitter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Copyright 2022C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ANDRES FELIPE MIRA PINEDA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CC: 1152224678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noviembre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2022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lastRenderedPageBreak/>
        <w:t>Trabajeconnosotros.html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TRABAJECONNOSOTROS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"https://kit.fontawesome.com/6a098a310c.js"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"CSS/estilos.css"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"width=device-width, user-scalable=no, initial-scale=1.0,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maximun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-scale=1.0,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minimun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-scale=1.0"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"header-content"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"show-menu"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Inicio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"servicios.html"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"producto.html"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"menu-selected"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"contacto.html"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menu-selected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"trabajeconnosotros.html"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Trabaje Con Nosotros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icon-menu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fa-bars"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"container-all"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"move-content"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spellStart"/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portada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"container-cover-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trabaje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center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INFORMACION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border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"1px"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cedula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Cedula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cedula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"nombre"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Nombre: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tb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nombre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"apellido"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Apellido: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apellido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genero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Genero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genero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masculino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genero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Masculino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genero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femenino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genero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Femenino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estado_civil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Estado Civil: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background-</w:t>
      </w:r>
      <w:proofErr w:type="gram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color:coral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estado_civil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disabled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viudo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Viudo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option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value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"soltero"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Soltero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option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option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value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"casado"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Casado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option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select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fecha_nacimiento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Fecha Nacimiento: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"date"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fecha_nacimiento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telefono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Telefono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telefono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celular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Celular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celular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Email: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ingrese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un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correo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valido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seguridad_social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Seguridad Social: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seguridad_social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numero_de_hijos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Numero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de Hijos: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numero_de_hijos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"ciudad"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Ciudad: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label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td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"background-color: coral"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ciudad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disabled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medellin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Medellin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bogota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Bogota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cali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Cali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cartagena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Cartagena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departamento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"reset"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Cancelar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Cancelar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center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proofErr w:type="gram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gram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footer - pie de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pagina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"IMG/logoperro.jpg"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facebook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"fa-brands fa-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instagram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"fa-brands fa-twitter 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-footer"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Copyright 2022C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ANDRES FELIPE MIRA PINEDA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        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CC: 1152224678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noviembre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2022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       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A522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52232" w:rsidRP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A52232">
        <w:rPr>
          <w:rFonts w:asciiTheme="majorHAnsi" w:eastAsia="Times New Roman" w:hAnsiTheme="majorHAnsi" w:cstheme="majorHAnsi"/>
          <w:sz w:val="24"/>
          <w:szCs w:val="24"/>
          <w:lang w:val="en-US"/>
        </w:rPr>
        <w:lastRenderedPageBreak/>
        <w:t>Estilos.css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box-sizing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border-box;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none;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sans-serif;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fixed;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fff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-22px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black;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.header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auto;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space-between;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.logo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.logo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h1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b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: coral;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lastRenderedPageBreak/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none;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menu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-selected:before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coral;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absolute;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#777;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a:hover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:coral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.text-menu-selected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coral;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#icon-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menu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absolute;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eeeeeefa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#787878;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none;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cursor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: pointer;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#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icon-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menu:hover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opacity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0.8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/*portada - inicio*/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container-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cover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url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(../IMG/descarga.jpg);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no-repeat;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container-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cover:before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rgba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125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38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absolute;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cover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auto;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column;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.container-info-cover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#f7f7f7;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.container-info-cover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#f7f7f7;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/*Trabaje con nosotros*/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container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cover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trabaje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url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(../IMG/descarga.jpg);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no-repeat;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.container-cover-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url</w:t>
      </w:r>
      <w:proofErr w:type="spellEnd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(..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/IMG/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portada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\ servicios.jpg);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no-repeat;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.container-info-cover-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auto;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column;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.container-info-cover-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#050000;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.container-content-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: #8e8e8e;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font-weight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500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container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content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-servicios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none;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#D2313B;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wrap;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servicios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#c5aca3;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.3rem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rgba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.5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/*CCONTACTO*/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.container-cover-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url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(../IMG/contacto.jpg);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no-repeat;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.container-info-cover-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auto;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column;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.container-content-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#050000;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contacto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wrap;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/*PRODUCTOS*/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.container-cover-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url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(../IMG/productos.jpg);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background-repeat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no-repeat;    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.container-info-cover-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auto;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column;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relative;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.container-info-cover-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#050000;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.container-content-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article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: #8e8e8e;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font-weight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500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container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content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-productos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none;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#D2313B;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wrap;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productos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19rem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#c5aca3;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.3rem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rgba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.5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margin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2rem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/*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footer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-pie-de-pagina*/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#f7f7f7;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auto;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.logo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.logo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img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redes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redes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incon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redes</w:t>
      </w:r>
      <w:proofErr w:type="spell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efefef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#a2a2a2;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redes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fa-facebook:hover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#41579A;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fff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redes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fa-instagram:hover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linear-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gradient(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to top right, #FCDE30, #E9712A, #D2313B, #AE4198, #7540A1, #5443A8);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fff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redes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fa-twitter:hover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#1041d3;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fff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none;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#D2313B;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h4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: #8e8e8e;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   </w:t>
      </w:r>
      <w:proofErr w:type="spellStart"/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font-weight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500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/*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Responsive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Desing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 -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adaptble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 xml:space="preserve"> a dispositivos </w:t>
      </w:r>
      <w:proofErr w:type="spellStart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moviles</w:t>
      </w:r>
      <w:proofErr w:type="spellEnd"/>
      <w:r w:rsidRPr="00A52232">
        <w:rPr>
          <w:rFonts w:ascii="Consolas" w:eastAsia="Times New Roman" w:hAnsi="Consolas" w:cs="Times New Roman"/>
          <w:color w:val="6A9955"/>
          <w:sz w:val="21"/>
          <w:szCs w:val="21"/>
          <w:lang w:val="es-419"/>
        </w:rPr>
        <w:t>*/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@media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screen and (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.header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.container-cover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@media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screen and (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all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all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all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cubic-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bezier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.move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-container-all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translateX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fixed;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fff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hidden;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translateX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-350px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-25px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#000000;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all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300ms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cubic-</w:t>
      </w: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bezier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.show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-lateral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translateX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column;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center;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menu</w:t>
      </w:r>
      <w:proofErr w:type="gramEnd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-selected:before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nav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522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60px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#858585;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#icon-</w:t>
      </w:r>
      <w:proofErr w:type="gramStart"/>
      <w:r w:rsidRPr="00A5223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menu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A522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 flex;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Pr="00A52232" w:rsidRDefault="00A52232" w:rsidP="000B5AE8">
      <w:pPr>
        <w:spacing w:before="240" w:after="240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0B5AE8" w:rsidRPr="00A52232" w:rsidRDefault="000B5AE8" w:rsidP="000B5AE8">
      <w:pPr>
        <w:spacing w:before="240" w:after="240" w:line="240" w:lineRule="auto"/>
        <w:ind w:firstLine="360"/>
        <w:rPr>
          <w:rFonts w:asciiTheme="majorHAnsi" w:eastAsia="Times New Roman" w:hAnsiTheme="majorHAnsi" w:cstheme="majorHAnsi"/>
          <w:color w:val="000000"/>
          <w:lang w:val="en-US"/>
        </w:rPr>
      </w:pPr>
    </w:p>
    <w:p w:rsidR="00BB0758" w:rsidRPr="00A52232" w:rsidRDefault="00BB0758" w:rsidP="000B5AE8">
      <w:pPr>
        <w:spacing w:before="240" w:after="240" w:line="240" w:lineRule="auto"/>
        <w:ind w:firstLine="360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A52232">
        <w:rPr>
          <w:rFonts w:asciiTheme="majorHAnsi" w:eastAsia="Times New Roman" w:hAnsiTheme="majorHAnsi" w:cstheme="majorHAnsi"/>
          <w:color w:val="000000"/>
          <w:lang w:val="en-US"/>
        </w:rPr>
        <w:t>.</w:t>
      </w:r>
    </w:p>
    <w:p w:rsidR="00EE0BFE" w:rsidRPr="00A52232" w:rsidRDefault="00A52232" w:rsidP="00BB0758">
      <w:pPr>
        <w:rPr>
          <w:lang w:val="en-US" w:bidi="es-ES"/>
        </w:rPr>
      </w:pPr>
      <w:r w:rsidRPr="00A52232">
        <w:rPr>
          <w:lang w:val="en-US" w:bidi="es-ES"/>
        </w:rPr>
        <w:t>Scripts.js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document.getElementById</w:t>
      </w:r>
      <w:proofErr w:type="spellEnd"/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"icon-menu"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addEventListener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"click"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mostar_menu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mostar_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menu</w:t>
      </w:r>
      <w:proofErr w:type="spell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document.getElementById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"move-content"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).classList.toggle(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'move-container-all'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document.getElementById</w:t>
      </w:r>
      <w:proofErr w:type="gramEnd"/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"show-menu"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).classList.toggle(</w:t>
      </w:r>
      <w:r w:rsidRPr="00A522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'show-lateral'</w:t>
      </w: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52232" w:rsidRPr="00A52232" w:rsidRDefault="00A52232" w:rsidP="00A5223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2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A52232" w:rsidRDefault="00A52232" w:rsidP="00BB0758">
      <w:pPr>
        <w:rPr>
          <w:lang w:bidi="es-ES"/>
        </w:rPr>
      </w:pPr>
    </w:p>
    <w:p w:rsidR="00A52232" w:rsidRDefault="00A52232" w:rsidP="00BB0758">
      <w:pPr>
        <w:rPr>
          <w:lang w:bidi="es-ES"/>
        </w:rPr>
      </w:pPr>
      <w:r>
        <w:rPr>
          <w:noProof/>
          <w:lang w:val="en-US"/>
        </w:rPr>
        <w:drawing>
          <wp:inline distT="0" distB="0" distL="0" distR="0" wp14:anchorId="2D6B6E5A" wp14:editId="16F0712C">
            <wp:extent cx="5731510" cy="30003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897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32" w:rsidRDefault="00A52232" w:rsidP="00BB0758">
      <w:pPr>
        <w:rPr>
          <w:lang w:bidi="es-ES"/>
        </w:rPr>
      </w:pPr>
      <w:r>
        <w:rPr>
          <w:noProof/>
          <w:lang w:val="en-US"/>
        </w:rPr>
        <w:lastRenderedPageBreak/>
        <w:drawing>
          <wp:inline distT="0" distB="0" distL="0" distR="0" wp14:anchorId="142F8A68" wp14:editId="04692EFD">
            <wp:extent cx="5619750" cy="3019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950" b="6306"/>
                    <a:stretch/>
                  </pic:blipFill>
                  <pic:spPr bwMode="auto">
                    <a:xfrm>
                      <a:off x="0" y="0"/>
                      <a:ext cx="56197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32" w:rsidRDefault="00A52232" w:rsidP="00BB0758">
      <w:pPr>
        <w:rPr>
          <w:lang w:bidi="es-ES"/>
        </w:rPr>
      </w:pPr>
      <w:r>
        <w:rPr>
          <w:noProof/>
          <w:lang w:val="en-US"/>
        </w:rPr>
        <w:drawing>
          <wp:inline distT="0" distB="0" distL="0" distR="0" wp14:anchorId="456DB167" wp14:editId="6C7153F9">
            <wp:extent cx="5686425" cy="3057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86" b="5123"/>
                    <a:stretch/>
                  </pic:blipFill>
                  <pic:spPr bwMode="auto">
                    <a:xfrm>
                      <a:off x="0" y="0"/>
                      <a:ext cx="5686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32" w:rsidRDefault="00A52232" w:rsidP="00BB0758">
      <w:pPr>
        <w:rPr>
          <w:lang w:bidi="es-ES"/>
        </w:rPr>
      </w:pPr>
      <w:r>
        <w:rPr>
          <w:noProof/>
          <w:lang w:val="en-US"/>
        </w:rPr>
        <w:lastRenderedPageBreak/>
        <w:drawing>
          <wp:inline distT="0" distB="0" distL="0" distR="0" wp14:anchorId="7BD35E4A" wp14:editId="051D8C39">
            <wp:extent cx="5648325" cy="30480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51" b="5419"/>
                    <a:stretch/>
                  </pic:blipFill>
                  <pic:spPr bwMode="auto">
                    <a:xfrm>
                      <a:off x="0" y="0"/>
                      <a:ext cx="56483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32" w:rsidRDefault="00A52232" w:rsidP="00BB0758">
      <w:pPr>
        <w:rPr>
          <w:lang w:bidi="es-ES"/>
        </w:rPr>
      </w:pPr>
      <w:r>
        <w:rPr>
          <w:noProof/>
          <w:lang w:val="en-US"/>
        </w:rPr>
        <w:drawing>
          <wp:inline distT="0" distB="0" distL="0" distR="0" wp14:anchorId="3825C2A6" wp14:editId="5BAC4234">
            <wp:extent cx="5648325" cy="3028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451" b="6010"/>
                    <a:stretch/>
                  </pic:blipFill>
                  <pic:spPr bwMode="auto">
                    <a:xfrm>
                      <a:off x="0" y="0"/>
                      <a:ext cx="56483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32" w:rsidRDefault="00A52232" w:rsidP="00BB0758">
      <w:pPr>
        <w:rPr>
          <w:lang w:bidi="es-ES"/>
        </w:rPr>
      </w:pPr>
      <w:r>
        <w:rPr>
          <w:noProof/>
          <w:lang w:val="en-US"/>
        </w:rPr>
        <w:lastRenderedPageBreak/>
        <w:drawing>
          <wp:inline distT="0" distB="0" distL="0" distR="0" wp14:anchorId="35EBA1A4" wp14:editId="585B99F0">
            <wp:extent cx="5695950" cy="2990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20" b="7192"/>
                    <a:stretch/>
                  </pic:blipFill>
                  <pic:spPr bwMode="auto">
                    <a:xfrm>
                      <a:off x="0" y="0"/>
                      <a:ext cx="56959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32" w:rsidRPr="00BB0758" w:rsidRDefault="00A52232" w:rsidP="00BB0758">
      <w:pPr>
        <w:rPr>
          <w:lang w:bidi="es-ES"/>
        </w:rPr>
      </w:pPr>
      <w:r>
        <w:rPr>
          <w:noProof/>
          <w:lang w:val="en-US"/>
        </w:rPr>
        <w:drawing>
          <wp:inline distT="0" distB="0" distL="0" distR="0" wp14:anchorId="7164EC22" wp14:editId="338EA8BA">
            <wp:extent cx="5686425" cy="30480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86" b="5419"/>
                    <a:stretch/>
                  </pic:blipFill>
                  <pic:spPr bwMode="auto">
                    <a:xfrm>
                      <a:off x="0" y="0"/>
                      <a:ext cx="5686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2232" w:rsidRPr="00BB0758" w:rsidSect="00F55E1B">
      <w:footerReference w:type="default" r:id="rId18"/>
      <w:pgSz w:w="11906" w:h="16838" w:code="9"/>
      <w:pgMar w:top="851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650" w:rsidRDefault="00EB2650">
      <w:pPr>
        <w:spacing w:line="240" w:lineRule="auto"/>
      </w:pPr>
      <w:r>
        <w:separator/>
      </w:r>
    </w:p>
  </w:endnote>
  <w:endnote w:type="continuationSeparator" w:id="0">
    <w:p w:rsidR="00EB2650" w:rsidRDefault="00EB26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E1B" w:rsidRDefault="00F55E1B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-47625</wp:posOffset>
              </wp:positionH>
              <wp:positionV relativeFrom="paragraph">
                <wp:posOffset>177800</wp:posOffset>
              </wp:positionV>
              <wp:extent cx="5848350" cy="57150"/>
              <wp:effectExtent l="19050" t="1905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48350" cy="5715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EFA390" id="Conector recto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4pt" to="456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" strokecolor="#1f4d78 [1604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650" w:rsidRDefault="00EB2650">
      <w:pPr>
        <w:spacing w:line="240" w:lineRule="auto"/>
      </w:pPr>
      <w:r>
        <w:separator/>
      </w:r>
    </w:p>
  </w:footnote>
  <w:footnote w:type="continuationSeparator" w:id="0">
    <w:p w:rsidR="00EB2650" w:rsidRDefault="00EB26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1" w15:restartNumberingAfterBreak="0">
    <w:nsid w:val="7AB53A01"/>
    <w:multiLevelType w:val="multilevel"/>
    <w:tmpl w:val="04B27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0"/>
    <w:lvlOverride w:ilvl="0">
      <w:startOverride w:val="1"/>
    </w:lvlOverride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8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419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1B"/>
    <w:rsid w:val="00014901"/>
    <w:rsid w:val="000150E9"/>
    <w:rsid w:val="00030E3C"/>
    <w:rsid w:val="0005015F"/>
    <w:rsid w:val="00072D27"/>
    <w:rsid w:val="00083C22"/>
    <w:rsid w:val="00086E87"/>
    <w:rsid w:val="000871A8"/>
    <w:rsid w:val="000A036B"/>
    <w:rsid w:val="000B5AE8"/>
    <w:rsid w:val="000D0E4A"/>
    <w:rsid w:val="000F11B9"/>
    <w:rsid w:val="00102341"/>
    <w:rsid w:val="00105960"/>
    <w:rsid w:val="001073CE"/>
    <w:rsid w:val="00121553"/>
    <w:rsid w:val="00131CAB"/>
    <w:rsid w:val="0018373F"/>
    <w:rsid w:val="001D0BD1"/>
    <w:rsid w:val="001F54BA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62D3"/>
    <w:rsid w:val="003C7D9D"/>
    <w:rsid w:val="003E3A63"/>
    <w:rsid w:val="00430126"/>
    <w:rsid w:val="00457BEB"/>
    <w:rsid w:val="00461B2E"/>
    <w:rsid w:val="00482CFC"/>
    <w:rsid w:val="00487996"/>
    <w:rsid w:val="00491910"/>
    <w:rsid w:val="004A3D03"/>
    <w:rsid w:val="004B695E"/>
    <w:rsid w:val="004B6D7F"/>
    <w:rsid w:val="004D785F"/>
    <w:rsid w:val="004E744B"/>
    <w:rsid w:val="004E7A51"/>
    <w:rsid w:val="004F7760"/>
    <w:rsid w:val="00520AC9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42FF3"/>
    <w:rsid w:val="00762FA1"/>
    <w:rsid w:val="00794B27"/>
    <w:rsid w:val="007A0CA7"/>
    <w:rsid w:val="007A73CB"/>
    <w:rsid w:val="007A7846"/>
    <w:rsid w:val="007B2795"/>
    <w:rsid w:val="007D04AD"/>
    <w:rsid w:val="007F66F5"/>
    <w:rsid w:val="00812400"/>
    <w:rsid w:val="0082203C"/>
    <w:rsid w:val="008360A8"/>
    <w:rsid w:val="008416E0"/>
    <w:rsid w:val="00897BFF"/>
    <w:rsid w:val="008C61B9"/>
    <w:rsid w:val="00906571"/>
    <w:rsid w:val="00912477"/>
    <w:rsid w:val="009139AF"/>
    <w:rsid w:val="00943B06"/>
    <w:rsid w:val="00945864"/>
    <w:rsid w:val="009655F3"/>
    <w:rsid w:val="009853E9"/>
    <w:rsid w:val="00996E16"/>
    <w:rsid w:val="009B69C5"/>
    <w:rsid w:val="009F72A7"/>
    <w:rsid w:val="00A119D9"/>
    <w:rsid w:val="00A1309F"/>
    <w:rsid w:val="00A21BED"/>
    <w:rsid w:val="00A27D99"/>
    <w:rsid w:val="00A52232"/>
    <w:rsid w:val="00A60D92"/>
    <w:rsid w:val="00A70EEA"/>
    <w:rsid w:val="00A862A0"/>
    <w:rsid w:val="00A86EAC"/>
    <w:rsid w:val="00A923E7"/>
    <w:rsid w:val="00A94C4C"/>
    <w:rsid w:val="00A97EEC"/>
    <w:rsid w:val="00AA2954"/>
    <w:rsid w:val="00AA661C"/>
    <w:rsid w:val="00AC2F58"/>
    <w:rsid w:val="00B03F81"/>
    <w:rsid w:val="00B369B4"/>
    <w:rsid w:val="00B41A33"/>
    <w:rsid w:val="00B53817"/>
    <w:rsid w:val="00B55B7F"/>
    <w:rsid w:val="00B61F85"/>
    <w:rsid w:val="00BA3CC7"/>
    <w:rsid w:val="00BA42C8"/>
    <w:rsid w:val="00BB0758"/>
    <w:rsid w:val="00BF457D"/>
    <w:rsid w:val="00BF4775"/>
    <w:rsid w:val="00CA0C45"/>
    <w:rsid w:val="00CC3AB0"/>
    <w:rsid w:val="00CF12AE"/>
    <w:rsid w:val="00D1798D"/>
    <w:rsid w:val="00D902A4"/>
    <w:rsid w:val="00DB2323"/>
    <w:rsid w:val="00DB331E"/>
    <w:rsid w:val="00DC2230"/>
    <w:rsid w:val="00DC30B1"/>
    <w:rsid w:val="00DC4E21"/>
    <w:rsid w:val="00DD5358"/>
    <w:rsid w:val="00E02D09"/>
    <w:rsid w:val="00E2129F"/>
    <w:rsid w:val="00E224A0"/>
    <w:rsid w:val="00E254F0"/>
    <w:rsid w:val="00E4313F"/>
    <w:rsid w:val="00E51168"/>
    <w:rsid w:val="00E55B4B"/>
    <w:rsid w:val="00E72A21"/>
    <w:rsid w:val="00E7715A"/>
    <w:rsid w:val="00E958C6"/>
    <w:rsid w:val="00EB2650"/>
    <w:rsid w:val="00EB700D"/>
    <w:rsid w:val="00EE0BFE"/>
    <w:rsid w:val="00F14AA8"/>
    <w:rsid w:val="00F33B83"/>
    <w:rsid w:val="00F41B42"/>
    <w:rsid w:val="00F54BD0"/>
    <w:rsid w:val="00F55E1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27011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de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de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character" w:customStyle="1" w:styleId="apple-tab-span">
    <w:name w:val="apple-tab-span"/>
    <w:basedOn w:val="Fuentedeprrafopredeter"/>
    <w:rsid w:val="00EE0BFE"/>
  </w:style>
  <w:style w:type="paragraph" w:customStyle="1" w:styleId="msonormal0">
    <w:name w:val="msonormal"/>
    <w:basedOn w:val="Normal"/>
    <w:rsid w:val="00A52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8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Plantillas\Le%20damos%20la%20bienvenida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DF85FF0-9242-4F60-88CD-FDD376862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 damos la bienvenida a Word.dotx</Template>
  <TotalTime>0</TotalTime>
  <Pages>30</Pages>
  <Words>5127</Words>
  <Characters>29225</Characters>
  <Application>Microsoft Office Word</Application>
  <DocSecurity>0</DocSecurity>
  <Lines>243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2022-04-17T21:26:00Z</dcterms:created>
  <dcterms:modified xsi:type="dcterms:W3CDTF">2022-11-03T04:45:00Z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